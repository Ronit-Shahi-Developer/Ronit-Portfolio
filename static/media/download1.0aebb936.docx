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395"/>
      </w:tblGrid>
      <w:tr w:rsidR="00A81248" w:rsidRPr="003A798E" w14:paraId="501F6C78" w14:textId="77777777" w:rsidTr="00FB65B8">
        <w:tc>
          <w:tcPr>
            <w:tcW w:w="5395" w:type="dxa"/>
          </w:tcPr>
          <w:p w14:paraId="2BBA97A6" w14:textId="77777777" w:rsidR="00A81248" w:rsidRPr="003A798E" w:rsidRDefault="00A81248" w:rsidP="00A81248">
            <w:pPr>
              <w:pStyle w:val="GraphicAnchor"/>
            </w:pPr>
          </w:p>
        </w:tc>
        <w:tc>
          <w:tcPr>
            <w:tcW w:w="5395" w:type="dxa"/>
          </w:tcPr>
          <w:p w14:paraId="30588CD4" w14:textId="77777777" w:rsidR="00A81248" w:rsidRPr="003A798E" w:rsidRDefault="00A81248" w:rsidP="00A81248">
            <w:pPr>
              <w:pStyle w:val="GraphicAnchor"/>
            </w:pPr>
          </w:p>
        </w:tc>
      </w:tr>
      <w:tr w:rsidR="00A81248" w:rsidRPr="003A798E" w14:paraId="0C0A92F3" w14:textId="77777777" w:rsidTr="00FB65B8">
        <w:trPr>
          <w:trHeight w:val="2719"/>
        </w:trPr>
        <w:tc>
          <w:tcPr>
            <w:tcW w:w="5395" w:type="dxa"/>
          </w:tcPr>
          <w:p w14:paraId="60910E0F" w14:textId="28B0D37B" w:rsidR="00A8364B" w:rsidRPr="00A8364B" w:rsidRDefault="00A8364B" w:rsidP="00A8364B">
            <w:pPr>
              <w:pStyle w:val="Heading1"/>
            </w:pPr>
          </w:p>
        </w:tc>
        <w:tc>
          <w:tcPr>
            <w:tcW w:w="5395" w:type="dxa"/>
          </w:tcPr>
          <w:p w14:paraId="37D546D1" w14:textId="22A0485B" w:rsidR="00A81248" w:rsidRPr="003A798E" w:rsidRDefault="00A81248"/>
        </w:tc>
      </w:tr>
      <w:tr w:rsidR="00A81248" w:rsidRPr="003A798E" w14:paraId="1AEED9FB" w14:textId="77777777" w:rsidTr="00FB65B8">
        <w:trPr>
          <w:trHeight w:val="8059"/>
        </w:trPr>
        <w:tc>
          <w:tcPr>
            <w:tcW w:w="5395" w:type="dxa"/>
          </w:tcPr>
          <w:p w14:paraId="0CB431A6" w14:textId="654E968B" w:rsidR="00A81248" w:rsidRPr="003A798E" w:rsidRDefault="00A81248"/>
        </w:tc>
        <w:tc>
          <w:tcPr>
            <w:tcW w:w="5395" w:type="dxa"/>
          </w:tcPr>
          <w:p w14:paraId="77E157B6" w14:textId="12F2382D" w:rsidR="00A81248" w:rsidRPr="003A798E" w:rsidRDefault="00A8364B">
            <w:r w:rsidRPr="003A798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7728" behindDoc="1" locked="0" layoutInCell="1" allowOverlap="1" wp14:anchorId="4C6AF282" wp14:editId="064D2E79">
                      <wp:simplePos x="0" y="0"/>
                      <wp:positionH relativeFrom="margin">
                        <wp:posOffset>-3916680</wp:posOffset>
                      </wp:positionH>
                      <wp:positionV relativeFrom="page">
                        <wp:posOffset>-2257425</wp:posOffset>
                      </wp:positionV>
                      <wp:extent cx="7772400" cy="10054800"/>
                      <wp:effectExtent l="0" t="0" r="0" b="3810"/>
                      <wp:wrapNone/>
                      <wp:docPr id="2" name="Group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05480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Shape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angle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Shape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C7D3AA6" id="Group 1" o:spid="_x0000_s1026" alt="&quot;&quot;" style="position:absolute;margin-left:-308.4pt;margin-top:-177.75pt;width:612pt;height:791.7pt;z-index:-251658752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">
                      <v:shape id="Shape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angle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Shape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</w:tr>
      <w:tr w:rsidR="00A81248" w:rsidRPr="003A798E" w14:paraId="36FC1EAF" w14:textId="77777777" w:rsidTr="00FB65B8">
        <w:trPr>
          <w:trHeight w:val="1299"/>
        </w:trPr>
        <w:tc>
          <w:tcPr>
            <w:tcW w:w="5395" w:type="dxa"/>
          </w:tcPr>
          <w:p w14:paraId="582D2535" w14:textId="77777777" w:rsidR="00A81248" w:rsidRPr="003A798E" w:rsidRDefault="00A81248"/>
        </w:tc>
        <w:tc>
          <w:tcPr>
            <w:tcW w:w="5395" w:type="dxa"/>
          </w:tcPr>
          <w:p w14:paraId="36856839" w14:textId="6CF907E5" w:rsidR="00A81248" w:rsidRPr="003A798E" w:rsidRDefault="00A81248" w:rsidP="00C66528">
            <w:pPr>
              <w:pStyle w:val="Heading2"/>
            </w:pPr>
          </w:p>
        </w:tc>
      </w:tr>
      <w:tr w:rsidR="00A81248" w:rsidRPr="003A798E" w14:paraId="27656959" w14:textId="77777777" w:rsidTr="00FB65B8">
        <w:trPr>
          <w:trHeight w:val="1402"/>
        </w:trPr>
        <w:tc>
          <w:tcPr>
            <w:tcW w:w="5395" w:type="dxa"/>
          </w:tcPr>
          <w:p w14:paraId="01320076" w14:textId="77777777" w:rsidR="00A81248" w:rsidRPr="003A798E" w:rsidRDefault="00A81248"/>
        </w:tc>
        <w:tc>
          <w:tcPr>
            <w:tcW w:w="5395" w:type="dxa"/>
          </w:tcPr>
          <w:p w14:paraId="76950A3B" w14:textId="77777777" w:rsidR="00A8364B" w:rsidRDefault="00A8364B" w:rsidP="00A81248">
            <w:pPr>
              <w:pStyle w:val="Heading2"/>
            </w:pPr>
            <w:r>
              <w:t xml:space="preserve">Ronit Shahi </w:t>
            </w:r>
          </w:p>
          <w:p w14:paraId="76485D05" w14:textId="6E0C6B58" w:rsidR="00A81248" w:rsidRPr="003A798E" w:rsidRDefault="00A8364B" w:rsidP="00A81248">
            <w:pPr>
              <w:pStyle w:val="Heading2"/>
            </w:pPr>
            <w:r>
              <w:t>0449</w:t>
            </w:r>
            <w:r w:rsidR="008E3CAC">
              <w:t xml:space="preserve"> </w:t>
            </w:r>
            <w:r>
              <w:t>778</w:t>
            </w:r>
            <w:r w:rsidR="008E3CAC">
              <w:t xml:space="preserve"> </w:t>
            </w:r>
            <w:r>
              <w:t>298</w:t>
            </w:r>
          </w:p>
          <w:p w14:paraId="512584D3" w14:textId="42AD73E2" w:rsidR="00A8364B" w:rsidRPr="00A8364B" w:rsidRDefault="00264E06" w:rsidP="00A8364B">
            <w:pPr>
              <w:pStyle w:val="Heading2"/>
            </w:pPr>
            <w:hyperlink r:id="rId11" w:history="1">
              <w:r w:rsidR="00A8364B" w:rsidRPr="00AC1AEB">
                <w:rPr>
                  <w:rStyle w:val="Hyperlink"/>
                </w:rPr>
                <w:t>ronytshahi@gmail.com</w:t>
              </w:r>
            </w:hyperlink>
          </w:p>
        </w:tc>
      </w:tr>
    </w:tbl>
    <w:p w14:paraId="788734E0" w14:textId="77777777" w:rsidR="000C4ED1" w:rsidRPr="003A798E" w:rsidRDefault="000C4ED1"/>
    <w:p w14:paraId="3C5CCEA0" w14:textId="7FFD96BA" w:rsidR="00FB65B8" w:rsidRPr="008E3CAC" w:rsidRDefault="008E3CAC" w:rsidP="008E3CAC">
      <w:pPr>
        <w:rPr>
          <w:b/>
          <w:bCs/>
          <w:sz w:val="36"/>
          <w:szCs w:val="36"/>
        </w:rPr>
      </w:pPr>
      <w:r w:rsidRPr="008E3CAC">
        <w:rPr>
          <w:b/>
          <w:bCs/>
          <w:sz w:val="36"/>
          <w:szCs w:val="36"/>
        </w:rPr>
        <w:lastRenderedPageBreak/>
        <w:t>GitHub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8095"/>
      </w:tblGrid>
      <w:tr w:rsidR="008E3CAC" w14:paraId="64A9E3B0" w14:textId="77777777" w:rsidTr="008E3CAC">
        <w:tc>
          <w:tcPr>
            <w:tcW w:w="2695" w:type="dxa"/>
          </w:tcPr>
          <w:p w14:paraId="4A8B30DC" w14:textId="69075E32" w:rsidR="008E3CAC" w:rsidRPr="008E3CAC" w:rsidRDefault="008E3CAC" w:rsidP="008E3CAC">
            <w:pPr>
              <w:rPr>
                <w:rFonts w:ascii="Arial" w:hAnsi="Arial" w:cs="Arial"/>
              </w:rPr>
            </w:pPr>
            <w:r w:rsidRPr="008E3CAC">
              <w:t>GitHub repository link</w:t>
            </w:r>
            <w:r>
              <w:rPr>
                <w:rFonts w:ascii="Arial" w:hAnsi="Arial" w:cs="Arial"/>
              </w:rPr>
              <w:t>:</w:t>
            </w:r>
          </w:p>
        </w:tc>
        <w:tc>
          <w:tcPr>
            <w:tcW w:w="8095" w:type="dxa"/>
          </w:tcPr>
          <w:p w14:paraId="58DE5684" w14:textId="6568B848" w:rsidR="008E3CAC" w:rsidRDefault="00264E06" w:rsidP="008E3CAC">
            <w:hyperlink r:id="rId12" w:history="1">
              <w:r w:rsidR="008E3CAC" w:rsidRPr="00AC1AEB">
                <w:rPr>
                  <w:rStyle w:val="Hyperlink"/>
                </w:rPr>
                <w:t>https://github.com/Ronit-Shahi-Developer/onlinepajak</w:t>
              </w:r>
            </w:hyperlink>
          </w:p>
        </w:tc>
      </w:tr>
    </w:tbl>
    <w:p w14:paraId="3E8C4798" w14:textId="1348CC2D" w:rsidR="008E3CAC" w:rsidRDefault="008E3CAC" w:rsidP="008E3CAC">
      <w:pPr>
        <w:rPr>
          <w:rFonts w:asciiTheme="majorHAnsi" w:hAnsiTheme="majorHAnsi"/>
          <w:sz w:val="36"/>
          <w:szCs w:val="36"/>
        </w:rPr>
      </w:pPr>
    </w:p>
    <w:p w14:paraId="58803926" w14:textId="3958217F" w:rsidR="008E3CAC" w:rsidRDefault="008E3CAC" w:rsidP="008E3CA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Application Design</w:t>
      </w:r>
    </w:p>
    <w:p w14:paraId="0509DEE8" w14:textId="66B90E9F" w:rsidR="008E3CAC" w:rsidRDefault="008E3CAC" w:rsidP="008E3CAC"/>
    <w:p w14:paraId="03E153C8" w14:textId="77777777" w:rsidR="005B33BB" w:rsidRDefault="005B33BB" w:rsidP="008E3CAC">
      <w:pPr>
        <w:pStyle w:val="ListParagraph"/>
        <w:numPr>
          <w:ilvl w:val="0"/>
          <w:numId w:val="1"/>
        </w:numPr>
      </w:pPr>
      <w:r>
        <w:t>First Page:</w:t>
      </w:r>
    </w:p>
    <w:p w14:paraId="711D8869" w14:textId="0B8DAF2A" w:rsidR="005B33BB" w:rsidRDefault="005B33BB" w:rsidP="005B33BB">
      <w:pPr>
        <w:pStyle w:val="ListParagraph"/>
      </w:pPr>
      <w:r>
        <w:t>I’m using Restful API with Django template, the first link for the application is:</w:t>
      </w:r>
    </w:p>
    <w:p w14:paraId="4BBA16B8" w14:textId="77777777" w:rsidR="005B33BB" w:rsidRDefault="005B33BB" w:rsidP="005B33BB">
      <w:pPr>
        <w:pStyle w:val="ListParagraph"/>
      </w:pPr>
    </w:p>
    <w:p w14:paraId="49B539B4" w14:textId="589ABBB8" w:rsidR="005B33BB" w:rsidRDefault="00264E06" w:rsidP="005B33BB">
      <w:pPr>
        <w:pStyle w:val="ListParagraph"/>
      </w:pPr>
      <w:hyperlink r:id="rId13" w:history="1">
        <w:r w:rsidR="005B33BB" w:rsidRPr="00AC1AEB">
          <w:rPr>
            <w:rStyle w:val="Hyperlink"/>
          </w:rPr>
          <w:t>http://127.0.0.1:8000/api/check_vendor/</w:t>
        </w:r>
      </w:hyperlink>
    </w:p>
    <w:p w14:paraId="128D5DBA" w14:textId="77777777" w:rsidR="005B33BB" w:rsidRDefault="005B33BB" w:rsidP="005B33BB">
      <w:pPr>
        <w:pStyle w:val="ListParagraph"/>
      </w:pPr>
    </w:p>
    <w:p w14:paraId="6D59818B" w14:textId="3ED1B4F0" w:rsidR="005B33BB" w:rsidRDefault="005B33BB" w:rsidP="005B33BB">
      <w:pPr>
        <w:pStyle w:val="ListParagraph"/>
      </w:pPr>
      <w:r>
        <w:t>(Note: Port might vary)</w:t>
      </w:r>
    </w:p>
    <w:p w14:paraId="0E174105" w14:textId="4BBD317D" w:rsidR="005B33BB" w:rsidRDefault="005B33BB" w:rsidP="005B33BB">
      <w:pPr>
        <w:pStyle w:val="ListParagraph"/>
      </w:pPr>
    </w:p>
    <w:p w14:paraId="3420737C" w14:textId="5507E40B" w:rsidR="005B33BB" w:rsidRDefault="005B33BB" w:rsidP="005B33BB">
      <w:pPr>
        <w:pStyle w:val="ListParagraph"/>
      </w:pPr>
      <w:r>
        <w:rPr>
          <w:noProof/>
        </w:rPr>
        <w:drawing>
          <wp:inline distT="0" distB="0" distL="0" distR="0" wp14:anchorId="2AC46D50" wp14:editId="6ADA4CA8">
            <wp:extent cx="6858000" cy="179197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88E1" w14:textId="77777777" w:rsidR="005B33BB" w:rsidRDefault="005B33BB" w:rsidP="005B33BB">
      <w:pPr>
        <w:pStyle w:val="ListParagraph"/>
      </w:pPr>
    </w:p>
    <w:p w14:paraId="54A4936E" w14:textId="7033134F" w:rsidR="005B33BB" w:rsidRDefault="005B33BB" w:rsidP="005B33BB">
      <w:pPr>
        <w:pStyle w:val="ListParagraph"/>
      </w:pPr>
      <w:r>
        <w:t xml:space="preserve"> Fig 1: Display First Page</w:t>
      </w:r>
    </w:p>
    <w:p w14:paraId="7278AEEA" w14:textId="1ADB3288" w:rsidR="005B33BB" w:rsidRDefault="005B33BB" w:rsidP="005B33BB">
      <w:pPr>
        <w:pStyle w:val="ListParagraph"/>
      </w:pPr>
    </w:p>
    <w:p w14:paraId="662E580E" w14:textId="206CAA24" w:rsidR="005B33BB" w:rsidRDefault="005B33BB" w:rsidP="005B33BB">
      <w:pPr>
        <w:pStyle w:val="ListParagraph"/>
      </w:pPr>
      <w:r>
        <w:t>The first page of the application is displayed in above figure.</w:t>
      </w:r>
    </w:p>
    <w:p w14:paraId="03C7EF17" w14:textId="282BE7D3" w:rsidR="005B33BB" w:rsidRDefault="005B33BB" w:rsidP="005B33BB">
      <w:pPr>
        <w:pStyle w:val="ListParagraph"/>
      </w:pPr>
    </w:p>
    <w:p w14:paraId="37695269" w14:textId="4691B8B8" w:rsidR="005B33BB" w:rsidRDefault="00440A8F" w:rsidP="005B33BB">
      <w:pPr>
        <w:pStyle w:val="ListParagraph"/>
      </w:pPr>
      <w:r>
        <w:rPr>
          <w:noProof/>
        </w:rPr>
        <w:drawing>
          <wp:inline distT="0" distB="0" distL="0" distR="0" wp14:anchorId="5F684C19" wp14:editId="70C13CA0">
            <wp:extent cx="6858000" cy="177609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BD50" w14:textId="77777777" w:rsidR="005B33BB" w:rsidRDefault="005B33BB" w:rsidP="005B33BB">
      <w:pPr>
        <w:pStyle w:val="ListParagraph"/>
      </w:pPr>
    </w:p>
    <w:p w14:paraId="6472C745" w14:textId="1A8BF35E" w:rsidR="008E3CAC" w:rsidRDefault="005B33BB" w:rsidP="005B33BB">
      <w:pPr>
        <w:pStyle w:val="ListParagraph"/>
      </w:pPr>
      <w:r>
        <w:t xml:space="preserve"> </w:t>
      </w:r>
      <w:r w:rsidR="00440A8F">
        <w:t>Fig 2: Check Third party company</w:t>
      </w:r>
    </w:p>
    <w:p w14:paraId="06040F0E" w14:textId="64C23E83" w:rsidR="00440A8F" w:rsidRDefault="00440A8F" w:rsidP="005B33BB">
      <w:pPr>
        <w:pStyle w:val="ListParagraph"/>
      </w:pPr>
    </w:p>
    <w:p w14:paraId="0AE50ACC" w14:textId="12B9A0B7" w:rsidR="00440A8F" w:rsidRDefault="00440A8F" w:rsidP="005B33BB">
      <w:pPr>
        <w:pStyle w:val="ListParagraph"/>
      </w:pPr>
      <w:r>
        <w:t>Above image illustrates to check if the vendor company is in the system or not, assuming that vendor can also be a company.</w:t>
      </w:r>
    </w:p>
    <w:p w14:paraId="76573743" w14:textId="5F7FBA00" w:rsidR="00440A8F" w:rsidRDefault="00440A8F" w:rsidP="005B33BB">
      <w:pPr>
        <w:pStyle w:val="ListParagraph"/>
      </w:pPr>
      <w:r>
        <w:rPr>
          <w:noProof/>
        </w:rPr>
        <w:lastRenderedPageBreak/>
        <w:drawing>
          <wp:inline distT="0" distB="0" distL="0" distR="0" wp14:anchorId="420F8C35" wp14:editId="34AA82F8">
            <wp:extent cx="6858000" cy="2737485"/>
            <wp:effectExtent l="0" t="0" r="0" b="571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4258" w14:textId="0C6F394A" w:rsidR="00440A8F" w:rsidRDefault="00440A8F" w:rsidP="005B33BB">
      <w:pPr>
        <w:pStyle w:val="ListParagraph"/>
      </w:pPr>
    </w:p>
    <w:p w14:paraId="21F59384" w14:textId="40A49285" w:rsidR="00440A8F" w:rsidRDefault="00440A8F" w:rsidP="005B33BB">
      <w:pPr>
        <w:pStyle w:val="ListParagraph"/>
      </w:pPr>
      <w:r>
        <w:t>Fig 3: Vendor company exist</w:t>
      </w:r>
    </w:p>
    <w:p w14:paraId="0495E14B" w14:textId="04F0C015" w:rsidR="00440A8F" w:rsidRDefault="00440A8F" w:rsidP="005B33BB">
      <w:pPr>
        <w:pStyle w:val="ListParagraph"/>
      </w:pPr>
    </w:p>
    <w:p w14:paraId="2305A432" w14:textId="7F5022F4" w:rsidR="00440A8F" w:rsidRDefault="00440A8F" w:rsidP="005B33BB">
      <w:pPr>
        <w:pStyle w:val="ListParagraph"/>
      </w:pPr>
      <w:r>
        <w:t>If the vendor company exist in the system, above message and content is displayed.</w:t>
      </w:r>
    </w:p>
    <w:p w14:paraId="4059DC28" w14:textId="525FCB90" w:rsidR="00440A8F" w:rsidRDefault="00440A8F" w:rsidP="005B33BB">
      <w:pPr>
        <w:pStyle w:val="ListParagraph"/>
      </w:pPr>
    </w:p>
    <w:p w14:paraId="401135C5" w14:textId="34A22827" w:rsidR="00440A8F" w:rsidRDefault="007B74FC" w:rsidP="005B33BB">
      <w:pPr>
        <w:pStyle w:val="ListParagraph"/>
      </w:pPr>
      <w:r>
        <w:rPr>
          <w:noProof/>
        </w:rPr>
        <w:drawing>
          <wp:inline distT="0" distB="0" distL="0" distR="0" wp14:anchorId="4BEB319D" wp14:editId="16E34125">
            <wp:extent cx="6858000" cy="2473325"/>
            <wp:effectExtent l="0" t="0" r="0" b="317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7ED6" w14:textId="7A6BCFA0" w:rsidR="00440A8F" w:rsidRDefault="00440A8F" w:rsidP="005B33BB">
      <w:pPr>
        <w:pStyle w:val="ListParagraph"/>
      </w:pPr>
    </w:p>
    <w:p w14:paraId="7FBB3D88" w14:textId="77777777" w:rsidR="007B74FC" w:rsidRDefault="007B74FC" w:rsidP="005B33BB">
      <w:pPr>
        <w:pStyle w:val="ListParagraph"/>
      </w:pPr>
      <w:r>
        <w:t>Fig 4: Vendor company does not exist</w:t>
      </w:r>
    </w:p>
    <w:p w14:paraId="72D8FE73" w14:textId="77777777" w:rsidR="007B74FC" w:rsidRDefault="007B74FC" w:rsidP="005B33BB">
      <w:pPr>
        <w:pStyle w:val="ListParagraph"/>
      </w:pPr>
    </w:p>
    <w:p w14:paraId="447B9AB6" w14:textId="54EB1E52" w:rsidR="007B74FC" w:rsidRDefault="007B74FC" w:rsidP="005B33BB">
      <w:pPr>
        <w:pStyle w:val="ListParagraph"/>
      </w:pPr>
      <w:r>
        <w:t>If the vendor company does not exist, above message is displayed.</w:t>
      </w:r>
    </w:p>
    <w:p w14:paraId="15091EF2" w14:textId="5AF70056" w:rsidR="00440A8F" w:rsidRDefault="007B74FC" w:rsidP="005B33BB">
      <w:pPr>
        <w:pStyle w:val="ListParagraph"/>
      </w:pPr>
      <w:r>
        <w:t xml:space="preserve">  </w:t>
      </w:r>
    </w:p>
    <w:p w14:paraId="5F9012B2" w14:textId="07DB1582" w:rsidR="008E3CAC" w:rsidRDefault="007B74FC" w:rsidP="007B74FC">
      <w:pPr>
        <w:pStyle w:val="Text"/>
        <w:ind w:left="7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27FA0E9" wp14:editId="03D3ECD3">
            <wp:extent cx="6858000" cy="2439035"/>
            <wp:effectExtent l="0" t="0" r="0" b="0"/>
            <wp:docPr id="11" name="Picture 11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ord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D95D" w14:textId="77777777" w:rsidR="007B74FC" w:rsidRPr="007B74FC" w:rsidRDefault="007B74FC" w:rsidP="007B74FC">
      <w:pPr>
        <w:pStyle w:val="Text"/>
        <w:ind w:left="720"/>
        <w:rPr>
          <w:i w:val="0"/>
          <w:iCs/>
        </w:rPr>
      </w:pPr>
    </w:p>
    <w:p w14:paraId="4F6F93C9" w14:textId="53971BF6" w:rsidR="00A24793" w:rsidRDefault="007B74FC" w:rsidP="007B74FC">
      <w:pPr>
        <w:ind w:left="720"/>
      </w:pPr>
      <w:r>
        <w:t xml:space="preserve">Fig 5: Checking relation between Pt </w:t>
      </w:r>
      <w:proofErr w:type="spellStart"/>
      <w:r>
        <w:t>Uwais</w:t>
      </w:r>
      <w:proofErr w:type="spellEnd"/>
      <w:r>
        <w:t xml:space="preserve"> and Pt </w:t>
      </w:r>
      <w:proofErr w:type="spellStart"/>
      <w:r>
        <w:t>hidayanto</w:t>
      </w:r>
      <w:proofErr w:type="spellEnd"/>
      <w:r>
        <w:t xml:space="preserve"> </w:t>
      </w:r>
      <w:proofErr w:type="spellStart"/>
      <w:r>
        <w:t>tbk</w:t>
      </w:r>
      <w:proofErr w:type="spellEnd"/>
    </w:p>
    <w:p w14:paraId="67188D3F" w14:textId="33EFA4C5" w:rsidR="007B74FC" w:rsidRDefault="007B74FC" w:rsidP="007B74FC">
      <w:pPr>
        <w:ind w:left="720"/>
      </w:pPr>
    </w:p>
    <w:p w14:paraId="0B90EF37" w14:textId="364F3869" w:rsidR="007B74FC" w:rsidRDefault="007B74FC" w:rsidP="007B74FC">
      <w:pPr>
        <w:ind w:left="720"/>
      </w:pPr>
      <w:r>
        <w:t>Above figure shows, checking relation between company and vendor.</w:t>
      </w:r>
    </w:p>
    <w:p w14:paraId="1833E778" w14:textId="1A439979" w:rsidR="007B74FC" w:rsidRDefault="007B74FC" w:rsidP="007B74FC">
      <w:pPr>
        <w:ind w:left="720"/>
      </w:pPr>
    </w:p>
    <w:p w14:paraId="2E63773F" w14:textId="6CB4AA1D" w:rsidR="007B74FC" w:rsidRPr="003A798E" w:rsidRDefault="007B74FC" w:rsidP="007B74FC">
      <w:pPr>
        <w:ind w:left="720"/>
      </w:pPr>
      <w:r>
        <w:rPr>
          <w:noProof/>
        </w:rPr>
        <w:drawing>
          <wp:inline distT="0" distB="0" distL="0" distR="0" wp14:anchorId="69EF0D2C" wp14:editId="5537DE8F">
            <wp:extent cx="6858000" cy="2375535"/>
            <wp:effectExtent l="0" t="0" r="0" b="571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2411" w14:textId="53B0FC93" w:rsidR="00A8364B" w:rsidRDefault="007B74FC" w:rsidP="007B74FC">
      <w:r>
        <w:tab/>
        <w:t>Fig 6: Relation</w:t>
      </w:r>
    </w:p>
    <w:p w14:paraId="47D671F7" w14:textId="1E8C3DF1" w:rsidR="007B74FC" w:rsidRDefault="007B74FC" w:rsidP="007B74FC">
      <w:r>
        <w:tab/>
        <w:t xml:space="preserve">Second </w:t>
      </w:r>
      <w:proofErr w:type="gramStart"/>
      <w:r>
        <w:t>link :</w:t>
      </w:r>
      <w:proofErr w:type="gramEnd"/>
      <w:r>
        <w:t xml:space="preserve"> </w:t>
      </w:r>
      <w:hyperlink r:id="rId20" w:history="1">
        <w:r w:rsidRPr="00AC1AEB">
          <w:rPr>
            <w:rStyle w:val="Hyperlink"/>
          </w:rPr>
          <w:t>http://127.0.0.1:8000/api/transaction/</w:t>
        </w:r>
      </w:hyperlink>
    </w:p>
    <w:p w14:paraId="492CDD6A" w14:textId="06C829BE" w:rsidR="007B74FC" w:rsidRDefault="007B74FC" w:rsidP="007B74FC">
      <w:r>
        <w:tab/>
        <w:t>Displays transactional relation between vendor and company.</w:t>
      </w:r>
    </w:p>
    <w:p w14:paraId="47F61B9D" w14:textId="478E3BB6" w:rsidR="007B74FC" w:rsidRDefault="007B74FC" w:rsidP="007B74FC"/>
    <w:p w14:paraId="3695A19D" w14:textId="2565DE7A" w:rsidR="007B74FC" w:rsidRDefault="007B74FC" w:rsidP="007B74FC"/>
    <w:p w14:paraId="5014AB03" w14:textId="43F170E0" w:rsidR="007B74FC" w:rsidRDefault="007B74FC" w:rsidP="007B74FC"/>
    <w:p w14:paraId="20841299" w14:textId="05CA4D87" w:rsidR="007B74FC" w:rsidRDefault="007B74FC" w:rsidP="007B74FC"/>
    <w:p w14:paraId="3D0CF4A2" w14:textId="3511B45B" w:rsidR="007B74FC" w:rsidRDefault="007B74FC" w:rsidP="007B74FC"/>
    <w:p w14:paraId="0340E82B" w14:textId="6C177CAE" w:rsidR="007B74FC" w:rsidRDefault="007B74FC" w:rsidP="007B74FC"/>
    <w:p w14:paraId="5C170EDB" w14:textId="7BA1CAD6" w:rsidR="007B74FC" w:rsidRDefault="007B74FC" w:rsidP="007B74FC"/>
    <w:p w14:paraId="08EF676F" w14:textId="635FD22E" w:rsidR="007B74FC" w:rsidRDefault="007B74FC" w:rsidP="007B74FC"/>
    <w:p w14:paraId="6E0F2C23" w14:textId="571D3D77" w:rsidR="007B74FC" w:rsidRDefault="007B74FC" w:rsidP="007B74FC"/>
    <w:p w14:paraId="17CBD6B9" w14:textId="01F93E8B" w:rsidR="007B74FC" w:rsidRDefault="007B74FC" w:rsidP="007B74FC"/>
    <w:p w14:paraId="51E10AF9" w14:textId="416EE04E" w:rsidR="007B74FC" w:rsidRDefault="007B74FC" w:rsidP="007B74FC"/>
    <w:p w14:paraId="559FE5C1" w14:textId="723DF9A6" w:rsidR="007B74FC" w:rsidRDefault="007B74FC" w:rsidP="007B74FC"/>
    <w:p w14:paraId="4E9F3BA8" w14:textId="4DC07AAA" w:rsidR="007B74FC" w:rsidRDefault="007B74FC" w:rsidP="007B74FC"/>
    <w:p w14:paraId="6C2EB568" w14:textId="56F234F7" w:rsidR="007B74FC" w:rsidRDefault="007B74FC" w:rsidP="007B74FC"/>
    <w:p w14:paraId="24E6CE02" w14:textId="4579FA3E" w:rsidR="007B74FC" w:rsidRDefault="007B74FC" w:rsidP="007B74FC"/>
    <w:p w14:paraId="7381FC5B" w14:textId="77777777" w:rsidR="007B74FC" w:rsidRDefault="007B74FC" w:rsidP="007B74FC"/>
    <w:p w14:paraId="08AF81DC" w14:textId="394CFA32" w:rsidR="007B74FC" w:rsidRDefault="00D61DD9" w:rsidP="00D61DD9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="007B74FC" w:rsidRPr="00D61DD9">
        <w:rPr>
          <w:b/>
          <w:bCs/>
          <w:sz w:val="36"/>
          <w:szCs w:val="36"/>
        </w:rPr>
        <w:t>API endpoints</w:t>
      </w:r>
      <w:r w:rsidR="0016373A">
        <w:rPr>
          <w:b/>
          <w:bCs/>
          <w:sz w:val="36"/>
          <w:szCs w:val="36"/>
        </w:rPr>
        <w:t xml:space="preserve"> (Also checking on Postman)</w:t>
      </w:r>
    </w:p>
    <w:p w14:paraId="3CC1543B" w14:textId="54EC60A6" w:rsidR="00D61DD9" w:rsidRDefault="0016373A" w:rsidP="00D61DD9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a.</w:t>
      </w:r>
    </w:p>
    <w:tbl>
      <w:tblPr>
        <w:tblStyle w:val="TableGrid"/>
        <w:tblW w:w="0" w:type="auto"/>
        <w:tblInd w:w="3685" w:type="dxa"/>
        <w:tblLook w:val="04A0" w:firstRow="1" w:lastRow="0" w:firstColumn="1" w:lastColumn="0" w:noHBand="0" w:noVBand="1"/>
      </w:tblPr>
      <w:tblGrid>
        <w:gridCol w:w="2070"/>
        <w:gridCol w:w="2160"/>
      </w:tblGrid>
      <w:tr w:rsidR="00D61DD9" w14:paraId="73A51B4A" w14:textId="77777777" w:rsidTr="00D61DD9">
        <w:trPr>
          <w:trHeight w:val="431"/>
        </w:trPr>
        <w:tc>
          <w:tcPr>
            <w:tcW w:w="4230" w:type="dxa"/>
            <w:gridSpan w:val="2"/>
          </w:tcPr>
          <w:p w14:paraId="5A2FB7A5" w14:textId="3BDCAFB7" w:rsidR="00D61DD9" w:rsidRPr="00D61DD9" w:rsidRDefault="00D61DD9" w:rsidP="00D61DD9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D61DD9">
              <w:rPr>
                <w:b/>
                <w:bCs/>
              </w:rPr>
              <w:t>GET /</w:t>
            </w:r>
            <w:proofErr w:type="spellStart"/>
            <w:r w:rsidRPr="00D61DD9">
              <w:rPr>
                <w:b/>
                <w:bCs/>
              </w:rPr>
              <w:t>api</w:t>
            </w:r>
            <w:proofErr w:type="spellEnd"/>
            <w:r w:rsidRPr="00D61DD9">
              <w:rPr>
                <w:b/>
                <w:bCs/>
              </w:rPr>
              <w:t>/</w:t>
            </w:r>
            <w:proofErr w:type="spellStart"/>
            <w:r w:rsidRPr="00D61DD9">
              <w:rPr>
                <w:b/>
                <w:bCs/>
              </w:rPr>
              <w:t>check_vendor</w:t>
            </w:r>
            <w:proofErr w:type="spellEnd"/>
            <w:r w:rsidRPr="00D61DD9">
              <w:rPr>
                <w:b/>
                <w:bCs/>
              </w:rPr>
              <w:t>/</w:t>
            </w:r>
          </w:p>
        </w:tc>
      </w:tr>
      <w:tr w:rsidR="00D61DD9" w14:paraId="4195F73D" w14:textId="77777777" w:rsidTr="00D61DD9">
        <w:tc>
          <w:tcPr>
            <w:tcW w:w="2070" w:type="dxa"/>
          </w:tcPr>
          <w:p w14:paraId="2014EABC" w14:textId="6FFAFD1B" w:rsidR="00D61DD9" w:rsidRPr="00D61DD9" w:rsidRDefault="00D61DD9" w:rsidP="00D61DD9">
            <w:pPr>
              <w:pStyle w:val="ListParagraph"/>
              <w:ind w:left="0"/>
            </w:pPr>
            <w:r>
              <w:t>Allow:</w:t>
            </w:r>
          </w:p>
        </w:tc>
        <w:tc>
          <w:tcPr>
            <w:tcW w:w="2160" w:type="dxa"/>
          </w:tcPr>
          <w:p w14:paraId="5D7DE3B8" w14:textId="4C6C24CF" w:rsidR="00D61DD9" w:rsidRPr="00D61DD9" w:rsidRDefault="00D61DD9" w:rsidP="00D61DD9">
            <w:pPr>
              <w:pStyle w:val="Text"/>
              <w:rPr>
                <w:i w:val="0"/>
                <w:iCs/>
                <w:sz w:val="24"/>
              </w:rPr>
            </w:pPr>
            <w:r>
              <w:rPr>
                <w:i w:val="0"/>
                <w:iCs/>
                <w:sz w:val="24"/>
              </w:rPr>
              <w:t>POST, GET</w:t>
            </w:r>
          </w:p>
        </w:tc>
      </w:tr>
      <w:tr w:rsidR="00D61DD9" w14:paraId="72062AF0" w14:textId="77777777" w:rsidTr="00D61DD9">
        <w:tc>
          <w:tcPr>
            <w:tcW w:w="2070" w:type="dxa"/>
          </w:tcPr>
          <w:p w14:paraId="313AC07E" w14:textId="5E5CE199" w:rsidR="00D61DD9" w:rsidRPr="00D61DD9" w:rsidRDefault="00D61DD9" w:rsidP="00D61DD9">
            <w:pPr>
              <w:pStyle w:val="ListParagraph"/>
              <w:ind w:left="0"/>
            </w:pPr>
            <w:r>
              <w:t>Content-Type:</w:t>
            </w:r>
          </w:p>
        </w:tc>
        <w:tc>
          <w:tcPr>
            <w:tcW w:w="2160" w:type="dxa"/>
          </w:tcPr>
          <w:p w14:paraId="35F779BD" w14:textId="17103A27" w:rsidR="00D61DD9" w:rsidRPr="00D61DD9" w:rsidRDefault="00D61DD9" w:rsidP="00D61DD9">
            <w:pPr>
              <w:pStyle w:val="ListParagraph"/>
              <w:ind w:left="0"/>
            </w:pPr>
            <w:r w:rsidRPr="00D61DD9">
              <w:t>Application/json</w:t>
            </w:r>
          </w:p>
        </w:tc>
      </w:tr>
    </w:tbl>
    <w:p w14:paraId="44B753FB" w14:textId="3535E5D2" w:rsidR="00D61DD9" w:rsidRDefault="0016373A" w:rsidP="0016373A">
      <w:pPr>
        <w:pStyle w:val="ListParagraph"/>
        <w:ind w:left="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AFE14FE" wp14:editId="6DAE5E3A">
            <wp:extent cx="6858000" cy="2552065"/>
            <wp:effectExtent l="0" t="0" r="0" b="63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73B1" w14:textId="3D692460" w:rsidR="0016373A" w:rsidRDefault="0016373A" w:rsidP="0016373A">
      <w:pPr>
        <w:pStyle w:val="ListParagraph"/>
        <w:ind w:left="0"/>
        <w:rPr>
          <w:b/>
          <w:bCs/>
        </w:rPr>
      </w:pPr>
      <w:r>
        <w:rPr>
          <w:b/>
          <w:bCs/>
        </w:rPr>
        <w:tab/>
        <w:t xml:space="preserve">The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 xml:space="preserve"> doesn’t return anything. This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 xml:space="preserve"> has been only used to display form.</w:t>
      </w:r>
    </w:p>
    <w:p w14:paraId="05A54A0D" w14:textId="311679AA" w:rsidR="0016373A" w:rsidRDefault="0016373A" w:rsidP="0016373A">
      <w:pPr>
        <w:pStyle w:val="ListParagraph"/>
        <w:ind w:left="0"/>
        <w:rPr>
          <w:b/>
          <w:bCs/>
        </w:rPr>
      </w:pPr>
    </w:p>
    <w:p w14:paraId="4646374A" w14:textId="0EC3E522" w:rsidR="0016373A" w:rsidRDefault="0016373A" w:rsidP="0016373A">
      <w:pPr>
        <w:pStyle w:val="ListParagraph"/>
        <w:ind w:left="0"/>
        <w:rPr>
          <w:b/>
          <w:bCs/>
        </w:rPr>
      </w:pPr>
    </w:p>
    <w:p w14:paraId="1CE305AC" w14:textId="1E0727AC" w:rsidR="00D61DD9" w:rsidRDefault="0016373A" w:rsidP="0016373A">
      <w:pPr>
        <w:pStyle w:val="ListParagraph"/>
        <w:ind w:left="0"/>
        <w:rPr>
          <w:b/>
          <w:bCs/>
          <w:sz w:val="36"/>
          <w:szCs w:val="36"/>
        </w:rPr>
      </w:pPr>
      <w:r>
        <w:rPr>
          <w:b/>
          <w:bCs/>
        </w:rPr>
        <w:tab/>
        <w:t xml:space="preserve">b. </w:t>
      </w:r>
    </w:p>
    <w:tbl>
      <w:tblPr>
        <w:tblStyle w:val="TableGrid"/>
        <w:tblW w:w="0" w:type="auto"/>
        <w:tblInd w:w="3685" w:type="dxa"/>
        <w:tblLook w:val="04A0" w:firstRow="1" w:lastRow="0" w:firstColumn="1" w:lastColumn="0" w:noHBand="0" w:noVBand="1"/>
      </w:tblPr>
      <w:tblGrid>
        <w:gridCol w:w="2070"/>
        <w:gridCol w:w="2160"/>
      </w:tblGrid>
      <w:tr w:rsidR="00D61DD9" w14:paraId="59E24B73" w14:textId="77777777" w:rsidTr="0017062E">
        <w:trPr>
          <w:trHeight w:val="431"/>
        </w:trPr>
        <w:tc>
          <w:tcPr>
            <w:tcW w:w="4230" w:type="dxa"/>
            <w:gridSpan w:val="2"/>
          </w:tcPr>
          <w:p w14:paraId="44FDDBB3" w14:textId="69A7403E" w:rsidR="00D61DD9" w:rsidRPr="00D61DD9" w:rsidRDefault="00D61DD9" w:rsidP="0017062E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 w:rsidRPr="00D61DD9">
              <w:rPr>
                <w:b/>
                <w:bCs/>
              </w:rPr>
              <w:t xml:space="preserve"> /</w:t>
            </w:r>
            <w:proofErr w:type="spellStart"/>
            <w:r w:rsidRPr="00D61DD9">
              <w:rPr>
                <w:b/>
                <w:bCs/>
              </w:rPr>
              <w:t>api</w:t>
            </w:r>
            <w:proofErr w:type="spellEnd"/>
            <w:r w:rsidRPr="00D61DD9">
              <w:rPr>
                <w:b/>
                <w:bCs/>
              </w:rPr>
              <w:t>/</w:t>
            </w:r>
            <w:proofErr w:type="spellStart"/>
            <w:r w:rsidRPr="00D61DD9">
              <w:rPr>
                <w:b/>
                <w:bCs/>
              </w:rPr>
              <w:t>check_vendor</w:t>
            </w:r>
            <w:proofErr w:type="spellEnd"/>
            <w:r w:rsidRPr="00D61DD9">
              <w:rPr>
                <w:b/>
                <w:bCs/>
              </w:rPr>
              <w:t>/</w:t>
            </w:r>
          </w:p>
        </w:tc>
      </w:tr>
      <w:tr w:rsidR="00D61DD9" w14:paraId="4459011D" w14:textId="77777777" w:rsidTr="0017062E">
        <w:tc>
          <w:tcPr>
            <w:tcW w:w="2070" w:type="dxa"/>
          </w:tcPr>
          <w:p w14:paraId="59756A6B" w14:textId="77777777" w:rsidR="00D61DD9" w:rsidRPr="00D61DD9" w:rsidRDefault="00D61DD9" w:rsidP="0017062E">
            <w:pPr>
              <w:pStyle w:val="ListParagraph"/>
              <w:ind w:left="0"/>
            </w:pPr>
            <w:r>
              <w:t>Allow:</w:t>
            </w:r>
          </w:p>
        </w:tc>
        <w:tc>
          <w:tcPr>
            <w:tcW w:w="2160" w:type="dxa"/>
          </w:tcPr>
          <w:p w14:paraId="08807D71" w14:textId="4F1227D7" w:rsidR="00D61DD9" w:rsidRPr="00D61DD9" w:rsidRDefault="00D61DD9" w:rsidP="0017062E">
            <w:pPr>
              <w:pStyle w:val="Text"/>
              <w:rPr>
                <w:i w:val="0"/>
                <w:iCs/>
                <w:sz w:val="24"/>
              </w:rPr>
            </w:pPr>
            <w:r>
              <w:rPr>
                <w:i w:val="0"/>
                <w:iCs/>
                <w:sz w:val="24"/>
              </w:rPr>
              <w:t>POST, GET</w:t>
            </w:r>
          </w:p>
        </w:tc>
      </w:tr>
      <w:tr w:rsidR="00D61DD9" w14:paraId="46C1610D" w14:textId="77777777" w:rsidTr="0017062E">
        <w:tc>
          <w:tcPr>
            <w:tcW w:w="2070" w:type="dxa"/>
          </w:tcPr>
          <w:p w14:paraId="258C7DB1" w14:textId="77777777" w:rsidR="00D61DD9" w:rsidRPr="00D61DD9" w:rsidRDefault="00D61DD9" w:rsidP="0017062E">
            <w:pPr>
              <w:pStyle w:val="ListParagraph"/>
              <w:ind w:left="0"/>
            </w:pPr>
            <w:r>
              <w:t>Content-Type:</w:t>
            </w:r>
          </w:p>
        </w:tc>
        <w:tc>
          <w:tcPr>
            <w:tcW w:w="2160" w:type="dxa"/>
          </w:tcPr>
          <w:p w14:paraId="19BEC612" w14:textId="77777777" w:rsidR="00D61DD9" w:rsidRPr="00D61DD9" w:rsidRDefault="00D61DD9" w:rsidP="0017062E">
            <w:pPr>
              <w:pStyle w:val="ListParagraph"/>
              <w:ind w:left="0"/>
            </w:pPr>
            <w:r w:rsidRPr="00D61DD9">
              <w:t>Application/json</w:t>
            </w:r>
          </w:p>
        </w:tc>
      </w:tr>
    </w:tbl>
    <w:p w14:paraId="338D0B78" w14:textId="0EB11EB7" w:rsidR="00D61DD9" w:rsidRPr="00D61DD9" w:rsidRDefault="00F355D1" w:rsidP="00D61DD9">
      <w:pPr>
        <w:pStyle w:val="ListParagrap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BF3FFAA" wp14:editId="3CFB8011">
            <wp:extent cx="6858000" cy="267335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ACE7" w14:textId="3BB552D6" w:rsidR="007B74FC" w:rsidRDefault="00F355D1" w:rsidP="007B74FC">
      <w:pPr>
        <w:rPr>
          <w:b/>
          <w:bCs/>
        </w:rPr>
      </w:pPr>
      <w:r>
        <w:rPr>
          <w:b/>
          <w:bCs/>
        </w:rPr>
        <w:tab/>
      </w:r>
    </w:p>
    <w:p w14:paraId="3637A729" w14:textId="7F7A2C4F" w:rsidR="00F355D1" w:rsidRDefault="00F355D1" w:rsidP="007B74FC">
      <w:r>
        <w:rPr>
          <w:b/>
          <w:bCs/>
        </w:rPr>
        <w:tab/>
      </w:r>
      <w:r>
        <w:t xml:space="preserve">This endpoint returns context message and vendor name. </w:t>
      </w:r>
    </w:p>
    <w:p w14:paraId="0D02BFA6" w14:textId="3D7EFAFA" w:rsidR="00F355D1" w:rsidRDefault="00F355D1" w:rsidP="007B74FC"/>
    <w:p w14:paraId="4B6F2116" w14:textId="015521C9" w:rsidR="00F355D1" w:rsidRDefault="00F355D1" w:rsidP="007B74FC"/>
    <w:p w14:paraId="39FDD8DD" w14:textId="5A755CA5" w:rsidR="00F355D1" w:rsidRDefault="00F355D1" w:rsidP="007B74FC"/>
    <w:p w14:paraId="636FFA62" w14:textId="59E576A3" w:rsidR="00F355D1" w:rsidRDefault="00F355D1" w:rsidP="007B74FC"/>
    <w:p w14:paraId="22A840FF" w14:textId="06A777A9" w:rsidR="0016373A" w:rsidRDefault="00F355D1" w:rsidP="0016373A">
      <w:pPr>
        <w:rPr>
          <w:b/>
          <w:bCs/>
          <w:sz w:val="36"/>
          <w:szCs w:val="36"/>
        </w:rPr>
      </w:pPr>
      <w:r>
        <w:tab/>
        <w:t>C.</w:t>
      </w:r>
    </w:p>
    <w:tbl>
      <w:tblPr>
        <w:tblStyle w:val="TableGrid"/>
        <w:tblW w:w="0" w:type="auto"/>
        <w:tblInd w:w="3685" w:type="dxa"/>
        <w:tblLook w:val="04A0" w:firstRow="1" w:lastRow="0" w:firstColumn="1" w:lastColumn="0" w:noHBand="0" w:noVBand="1"/>
      </w:tblPr>
      <w:tblGrid>
        <w:gridCol w:w="2070"/>
        <w:gridCol w:w="2160"/>
      </w:tblGrid>
      <w:tr w:rsidR="0016373A" w:rsidRPr="00D61DD9" w14:paraId="3AE55258" w14:textId="77777777" w:rsidTr="0017062E">
        <w:trPr>
          <w:trHeight w:val="431"/>
        </w:trPr>
        <w:tc>
          <w:tcPr>
            <w:tcW w:w="4230" w:type="dxa"/>
            <w:gridSpan w:val="2"/>
          </w:tcPr>
          <w:p w14:paraId="2BD2391A" w14:textId="3345BDB6" w:rsidR="0016373A" w:rsidRPr="0016373A" w:rsidRDefault="00F355D1" w:rsidP="0017062E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</w:t>
            </w:r>
            <w:r w:rsidR="0016373A" w:rsidRPr="0016373A">
              <w:rPr>
                <w:b/>
                <w:bCs/>
              </w:rPr>
              <w:t xml:space="preserve"> </w:t>
            </w:r>
            <w:proofErr w:type="spellStart"/>
            <w:r w:rsidR="0016373A" w:rsidRPr="0016373A">
              <w:rPr>
                <w:b/>
                <w:bCs/>
              </w:rPr>
              <w:t>api</w:t>
            </w:r>
            <w:proofErr w:type="spellEnd"/>
            <w:r w:rsidR="0016373A" w:rsidRPr="0016373A">
              <w:rPr>
                <w:b/>
                <w:bCs/>
              </w:rPr>
              <w:t>/transaction/</w:t>
            </w:r>
          </w:p>
        </w:tc>
      </w:tr>
      <w:tr w:rsidR="0016373A" w:rsidRPr="00D61DD9" w14:paraId="2DA29D2D" w14:textId="77777777" w:rsidTr="0017062E">
        <w:tc>
          <w:tcPr>
            <w:tcW w:w="2070" w:type="dxa"/>
          </w:tcPr>
          <w:p w14:paraId="0A94C0C8" w14:textId="77777777" w:rsidR="0016373A" w:rsidRPr="00D61DD9" w:rsidRDefault="0016373A" w:rsidP="0017062E">
            <w:pPr>
              <w:pStyle w:val="ListParagraph"/>
              <w:ind w:left="0"/>
            </w:pPr>
            <w:r>
              <w:t>Allow:</w:t>
            </w:r>
          </w:p>
        </w:tc>
        <w:tc>
          <w:tcPr>
            <w:tcW w:w="2160" w:type="dxa"/>
          </w:tcPr>
          <w:p w14:paraId="07B45EB9" w14:textId="77777777" w:rsidR="0016373A" w:rsidRPr="00D61DD9" w:rsidRDefault="0016373A" w:rsidP="0017062E">
            <w:pPr>
              <w:pStyle w:val="Text"/>
              <w:rPr>
                <w:i w:val="0"/>
                <w:iCs/>
                <w:sz w:val="24"/>
              </w:rPr>
            </w:pPr>
            <w:r>
              <w:rPr>
                <w:i w:val="0"/>
                <w:iCs/>
                <w:sz w:val="24"/>
              </w:rPr>
              <w:t>POST, GET</w:t>
            </w:r>
          </w:p>
        </w:tc>
      </w:tr>
      <w:tr w:rsidR="0016373A" w:rsidRPr="00D61DD9" w14:paraId="24EBAD68" w14:textId="77777777" w:rsidTr="0017062E">
        <w:tc>
          <w:tcPr>
            <w:tcW w:w="2070" w:type="dxa"/>
          </w:tcPr>
          <w:p w14:paraId="52748324" w14:textId="77777777" w:rsidR="0016373A" w:rsidRPr="00D61DD9" w:rsidRDefault="0016373A" w:rsidP="0017062E">
            <w:pPr>
              <w:pStyle w:val="ListParagraph"/>
              <w:ind w:left="0"/>
            </w:pPr>
            <w:r>
              <w:t>Content-Type:</w:t>
            </w:r>
          </w:p>
        </w:tc>
        <w:tc>
          <w:tcPr>
            <w:tcW w:w="2160" w:type="dxa"/>
          </w:tcPr>
          <w:p w14:paraId="5AD7D3F8" w14:textId="77777777" w:rsidR="0016373A" w:rsidRPr="00D61DD9" w:rsidRDefault="0016373A" w:rsidP="0017062E">
            <w:pPr>
              <w:pStyle w:val="ListParagraph"/>
              <w:ind w:left="0"/>
            </w:pPr>
            <w:r w:rsidRPr="00D61DD9">
              <w:t>Application/json</w:t>
            </w:r>
          </w:p>
        </w:tc>
      </w:tr>
    </w:tbl>
    <w:p w14:paraId="0068403C" w14:textId="77777777" w:rsidR="0016373A" w:rsidRDefault="0016373A" w:rsidP="0016373A">
      <w:pPr>
        <w:ind w:left="720"/>
      </w:pPr>
    </w:p>
    <w:p w14:paraId="18068305" w14:textId="784DD2A5" w:rsidR="00A8364B" w:rsidRDefault="00F355D1" w:rsidP="007B74FC">
      <w:pPr>
        <w:ind w:left="720"/>
      </w:pPr>
      <w:r>
        <w:rPr>
          <w:noProof/>
        </w:rPr>
        <w:drawing>
          <wp:inline distT="0" distB="0" distL="0" distR="0" wp14:anchorId="5C96FFDF" wp14:editId="36573CDE">
            <wp:extent cx="6858000" cy="2814955"/>
            <wp:effectExtent l="0" t="0" r="0" b="444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D223" w14:textId="0A6672BE" w:rsidR="00A8364B" w:rsidRDefault="00A8364B" w:rsidP="007B74FC">
      <w:pPr>
        <w:ind w:left="720"/>
      </w:pPr>
    </w:p>
    <w:p w14:paraId="174C9754" w14:textId="271929CD" w:rsidR="00A8364B" w:rsidRDefault="00F355D1" w:rsidP="007B74FC">
      <w:pPr>
        <w:ind w:left="720"/>
      </w:pPr>
      <w:r>
        <w:t>This endpoint returns company name, vendor name and total transaction between them.</w:t>
      </w:r>
    </w:p>
    <w:p w14:paraId="3299C42C" w14:textId="50079E54" w:rsidR="00A8364B" w:rsidRDefault="00A8364B" w:rsidP="007B74FC">
      <w:pPr>
        <w:ind w:left="720"/>
      </w:pPr>
    </w:p>
    <w:p w14:paraId="4F51EE42" w14:textId="152E297A" w:rsidR="00A8364B" w:rsidRDefault="00A8364B" w:rsidP="007B74FC">
      <w:pPr>
        <w:ind w:left="720"/>
      </w:pPr>
    </w:p>
    <w:p w14:paraId="26F9FC72" w14:textId="5F56740F" w:rsidR="00A8364B" w:rsidRDefault="00A8364B" w:rsidP="007B74FC">
      <w:pPr>
        <w:ind w:left="720"/>
      </w:pPr>
    </w:p>
    <w:p w14:paraId="12AF4AB4" w14:textId="69D19A67" w:rsidR="00A8364B" w:rsidRDefault="00A8364B" w:rsidP="007B74FC">
      <w:pPr>
        <w:ind w:left="720"/>
      </w:pPr>
    </w:p>
    <w:p w14:paraId="291D5868" w14:textId="65D55257" w:rsidR="00A8364B" w:rsidRDefault="00A8364B" w:rsidP="007B74FC">
      <w:pPr>
        <w:ind w:left="720"/>
      </w:pPr>
    </w:p>
    <w:p w14:paraId="43C4B52A" w14:textId="6C66D2C3" w:rsidR="00A8364B" w:rsidRDefault="00A8364B" w:rsidP="007B74FC">
      <w:pPr>
        <w:ind w:left="720"/>
      </w:pPr>
    </w:p>
    <w:p w14:paraId="3FB0801F" w14:textId="712FF3B5" w:rsidR="00A8364B" w:rsidRDefault="00A8364B" w:rsidP="007B74FC">
      <w:pPr>
        <w:ind w:left="720"/>
      </w:pPr>
    </w:p>
    <w:p w14:paraId="57A56DC6" w14:textId="00712B10" w:rsidR="00A8364B" w:rsidRDefault="00A8364B" w:rsidP="007B74FC">
      <w:pPr>
        <w:ind w:left="720"/>
      </w:pPr>
    </w:p>
    <w:p w14:paraId="108DA808" w14:textId="2573FC9F" w:rsidR="00A8364B" w:rsidRDefault="00A8364B" w:rsidP="007B74FC">
      <w:pPr>
        <w:ind w:left="720"/>
      </w:pPr>
    </w:p>
    <w:p w14:paraId="6DAF2A33" w14:textId="73F2E531" w:rsidR="00A8364B" w:rsidRDefault="00A8364B" w:rsidP="007B74FC">
      <w:pPr>
        <w:ind w:left="720"/>
      </w:pPr>
    </w:p>
    <w:p w14:paraId="484F785E" w14:textId="2BC999D2" w:rsidR="00A8364B" w:rsidRDefault="00A8364B" w:rsidP="007B74FC">
      <w:pPr>
        <w:ind w:left="720"/>
      </w:pPr>
    </w:p>
    <w:p w14:paraId="701EE7CD" w14:textId="6CAF8D7E" w:rsidR="00A8364B" w:rsidRDefault="00A8364B" w:rsidP="007B74FC">
      <w:pPr>
        <w:ind w:left="720"/>
      </w:pPr>
    </w:p>
    <w:p w14:paraId="25D41BE0" w14:textId="553E3904" w:rsidR="00A8364B" w:rsidRDefault="00A8364B" w:rsidP="007B74FC">
      <w:pPr>
        <w:ind w:left="720"/>
      </w:pPr>
    </w:p>
    <w:p w14:paraId="4F1E23B9" w14:textId="524D3ECE" w:rsidR="00A8364B" w:rsidRDefault="00A8364B" w:rsidP="007B74FC">
      <w:pPr>
        <w:ind w:left="720"/>
      </w:pPr>
    </w:p>
    <w:p w14:paraId="786F536D" w14:textId="77777777" w:rsidR="00A8364B" w:rsidRPr="003A798E" w:rsidRDefault="00A8364B" w:rsidP="007B74FC">
      <w:pPr>
        <w:ind w:left="720"/>
      </w:pPr>
    </w:p>
    <w:p w14:paraId="08BCC1FE" w14:textId="61E080B2" w:rsidR="00A81248" w:rsidRPr="003A798E" w:rsidRDefault="00A81248" w:rsidP="007B74FC">
      <w:pPr>
        <w:ind w:left="720"/>
      </w:pPr>
    </w:p>
    <w:sectPr w:rsidR="00A81248" w:rsidRPr="003A798E" w:rsidSect="00A24793">
      <w:footerReference w:type="even" r:id="rId24"/>
      <w:footerReference w:type="default" r:id="rId25"/>
      <w:pgSz w:w="12240" w:h="15840" w:code="1"/>
      <w:pgMar w:top="720" w:right="720" w:bottom="1080" w:left="720" w:header="709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9200B" w14:textId="77777777" w:rsidR="00A8364B" w:rsidRDefault="00A8364B" w:rsidP="001205A1">
      <w:r>
        <w:separator/>
      </w:r>
    </w:p>
  </w:endnote>
  <w:endnote w:type="continuationSeparator" w:id="0">
    <w:p w14:paraId="4B9D7528" w14:textId="77777777" w:rsidR="00A8364B" w:rsidRDefault="00A8364B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978846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75E53AB" w14:textId="77777777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7B0740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8BC7E7E" w14:textId="77777777" w:rsidR="001205A1" w:rsidRDefault="001205A1" w:rsidP="001205A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4135834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3C84652" w14:textId="1DB119A0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C66528"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tbl>
    <w:tblPr>
      <w:tblW w:w="0" w:type="auto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95"/>
      <w:gridCol w:w="5395"/>
    </w:tblGrid>
    <w:tr w:rsidR="001205A1" w14:paraId="1FA567C9" w14:textId="77777777" w:rsidTr="005F4F46">
      <w:tc>
        <w:tcPr>
          <w:tcW w:w="5395" w:type="dxa"/>
        </w:tcPr>
        <w:p w14:paraId="053E7323" w14:textId="57A29597" w:rsidR="001205A1" w:rsidRPr="001205A1" w:rsidRDefault="00440A8F" w:rsidP="00C66528">
          <w:pPr>
            <w:pStyle w:val="Footer"/>
          </w:pPr>
          <w:r>
            <w:rPr>
              <w:color w:val="7F7F7F" w:themeColor="text1" w:themeTint="80"/>
            </w:rPr>
            <w:t xml:space="preserve">Technical Assessment- </w:t>
          </w:r>
          <w:proofErr w:type="spellStart"/>
          <w:r>
            <w:rPr>
              <w:color w:val="7F7F7F" w:themeColor="text1" w:themeTint="80"/>
            </w:rPr>
            <w:t>OnlinePajak</w:t>
          </w:r>
          <w:proofErr w:type="spellEnd"/>
        </w:p>
      </w:tc>
      <w:tc>
        <w:tcPr>
          <w:tcW w:w="5395" w:type="dxa"/>
        </w:tcPr>
        <w:p w14:paraId="47D3B3CC" w14:textId="77777777" w:rsidR="001205A1" w:rsidRPr="001205A1" w:rsidRDefault="001205A1" w:rsidP="001205A1">
          <w:pPr>
            <w:pStyle w:val="Footer"/>
          </w:pPr>
          <w:r w:rsidRPr="001205A1">
            <w:t xml:space="preserve">   </w:t>
          </w:r>
        </w:p>
      </w:tc>
    </w:tr>
  </w:tbl>
  <w:p w14:paraId="278B5938" w14:textId="77777777" w:rsidR="001205A1" w:rsidRDefault="001205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D4DF9A" w14:textId="77777777" w:rsidR="00A8364B" w:rsidRDefault="00A8364B" w:rsidP="001205A1">
      <w:r>
        <w:separator/>
      </w:r>
    </w:p>
  </w:footnote>
  <w:footnote w:type="continuationSeparator" w:id="0">
    <w:p w14:paraId="1BA4DB43" w14:textId="77777777" w:rsidR="00A8364B" w:rsidRDefault="00A8364B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10E36"/>
    <w:multiLevelType w:val="hybridMultilevel"/>
    <w:tmpl w:val="D1C0697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364B"/>
    <w:rsid w:val="000C4ED1"/>
    <w:rsid w:val="001205A1"/>
    <w:rsid w:val="0016373A"/>
    <w:rsid w:val="00264E06"/>
    <w:rsid w:val="002877E8"/>
    <w:rsid w:val="002E7C4E"/>
    <w:rsid w:val="0031055C"/>
    <w:rsid w:val="00371EE1"/>
    <w:rsid w:val="003A798E"/>
    <w:rsid w:val="00425A99"/>
    <w:rsid w:val="00440A8F"/>
    <w:rsid w:val="005B33BB"/>
    <w:rsid w:val="005E6B25"/>
    <w:rsid w:val="005F4F46"/>
    <w:rsid w:val="006C60E6"/>
    <w:rsid w:val="007B0740"/>
    <w:rsid w:val="007B74FC"/>
    <w:rsid w:val="007C1BAB"/>
    <w:rsid w:val="008E3CAC"/>
    <w:rsid w:val="00A15CF7"/>
    <w:rsid w:val="00A24793"/>
    <w:rsid w:val="00A81248"/>
    <w:rsid w:val="00A8364B"/>
    <w:rsid w:val="00C66528"/>
    <w:rsid w:val="00C915F0"/>
    <w:rsid w:val="00C9499A"/>
    <w:rsid w:val="00D61DD9"/>
    <w:rsid w:val="00F355D1"/>
    <w:rsid w:val="00FB65B8"/>
    <w:rsid w:val="00FC49AE"/>
    <w:rsid w:val="00FD2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A96E30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FC49AE"/>
  </w:style>
  <w:style w:type="paragraph" w:styleId="Heading1">
    <w:name w:val="heading 1"/>
    <w:basedOn w:val="Normal"/>
    <w:next w:val="Normal"/>
    <w:link w:val="Heading1Char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00C1C7" w:themeColor="accent2"/>
      <w:sz w:val="42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2"/>
    </w:rPr>
  </w:style>
  <w:style w:type="paragraph" w:styleId="Heading5">
    <w:name w:val="heading 5"/>
    <w:basedOn w:val="Normal"/>
    <w:next w:val="Normal"/>
    <w:link w:val="Heading5Char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C66528"/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Heading3Char">
    <w:name w:val="Heading 3 Char"/>
    <w:basedOn w:val="DefaultParagraphFont"/>
    <w:link w:val="Heading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Heading4Char">
    <w:name w:val="Heading 4 Char"/>
    <w:basedOn w:val="DefaultParagraphFont"/>
    <w:link w:val="Heading4"/>
    <w:uiPriority w:val="3"/>
    <w:rsid w:val="00C66528"/>
    <w:rPr>
      <w:rFonts w:eastAsiaTheme="majorEastAsia" w:cstheme="majorBidi"/>
      <w:i/>
      <w:iCs/>
      <w:color w:val="000000" w:themeColor="text1"/>
      <w:sz w:val="32"/>
    </w:rPr>
  </w:style>
  <w:style w:type="paragraph" w:customStyle="1" w:styleId="Text">
    <w:name w:val="Text"/>
    <w:basedOn w:val="Normal"/>
    <w:uiPriority w:val="5"/>
    <w:qFormat/>
    <w:rsid w:val="00C66528"/>
    <w:rPr>
      <w:i/>
      <w:color w:val="000000" w:themeColor="text1"/>
      <w:sz w:val="28"/>
    </w:rPr>
  </w:style>
  <w:style w:type="paragraph" w:styleId="Header">
    <w:name w:val="header"/>
    <w:basedOn w:val="Normal"/>
    <w:link w:val="HeaderCh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6528"/>
  </w:style>
  <w:style w:type="paragraph" w:styleId="Footer">
    <w:name w:val="footer"/>
    <w:basedOn w:val="Normal"/>
    <w:link w:val="FooterChar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PageNumber">
    <w:name w:val="page number"/>
    <w:basedOn w:val="DefaultParagraphFont"/>
    <w:uiPriority w:val="99"/>
    <w:semiHidden/>
    <w:rsid w:val="001205A1"/>
  </w:style>
  <w:style w:type="character" w:customStyle="1" w:styleId="Heading5Char">
    <w:name w:val="Heading 5 Char"/>
    <w:basedOn w:val="DefaultParagraphFont"/>
    <w:link w:val="Heading5"/>
    <w:uiPriority w:val="4"/>
    <w:rsid w:val="00C66528"/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styleId="PlaceholderText">
    <w:name w:val="Placeholder Text"/>
    <w:basedOn w:val="DefaultParagraphFont"/>
    <w:uiPriority w:val="99"/>
    <w:semiHidden/>
    <w:rsid w:val="00C66528"/>
    <w:rPr>
      <w:color w:val="808080"/>
    </w:rPr>
  </w:style>
  <w:style w:type="character" w:styleId="Emphasis">
    <w:name w:val="Emphasis"/>
    <w:basedOn w:val="DefaultParagraphFont"/>
    <w:uiPriority w:val="20"/>
    <w:qFormat/>
    <w:rsid w:val="00FC49AE"/>
    <w:rPr>
      <w:i w:val="0"/>
      <w:iCs/>
      <w:color w:val="00C1C7" w:themeColor="accent2"/>
    </w:rPr>
  </w:style>
  <w:style w:type="paragraph" w:styleId="Quote">
    <w:name w:val="Quote"/>
    <w:basedOn w:val="Normal"/>
    <w:next w:val="Normal"/>
    <w:link w:val="QuoteChar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123869" w:themeColor="accent1"/>
      <w:sz w:val="76"/>
    </w:rPr>
  </w:style>
  <w:style w:type="character" w:customStyle="1" w:styleId="QuoteChar">
    <w:name w:val="Quote Char"/>
    <w:basedOn w:val="DefaultParagraphFont"/>
    <w:link w:val="Quote"/>
    <w:uiPriority w:val="29"/>
    <w:rsid w:val="00FC49AE"/>
    <w:rPr>
      <w:rFonts w:asciiTheme="majorHAnsi" w:hAnsiTheme="majorHAnsi"/>
      <w:iCs/>
      <w:color w:val="123869" w:themeColor="accent1"/>
      <w:sz w:val="76"/>
    </w:rPr>
  </w:style>
  <w:style w:type="character" w:styleId="Hyperlink">
    <w:name w:val="Hyperlink"/>
    <w:basedOn w:val="DefaultParagraphFont"/>
    <w:uiPriority w:val="99"/>
    <w:semiHidden/>
    <w:rsid w:val="00A8364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364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rsid w:val="008E3CAC"/>
    <w:rPr>
      <w:color w:val="FF00FF" w:themeColor="followedHyperlink"/>
      <w:u w:val="single"/>
    </w:rPr>
  </w:style>
  <w:style w:type="paragraph" w:styleId="ListParagraph">
    <w:name w:val="List Paragraph"/>
    <w:basedOn w:val="Normal"/>
    <w:uiPriority w:val="34"/>
    <w:semiHidden/>
    <w:qFormat/>
    <w:rsid w:val="008E3C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34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127.0.0.1:8000/api/check_vendor/" TargetMode="Externa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hyperlink" Target="https://github.com/Ronit-Shahi-Developer/onlinepajak" TargetMode="External"/><Relationship Id="rId17" Type="http://schemas.openxmlformats.org/officeDocument/2006/relationships/image" Target="media/image4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://127.0.0.1:8000/api/transaction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ronytshahi@gmail.com" TargetMode="Externa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nyt\AppData\Roaming\Microsoft\Templates\Jazzy%20student%20report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095C9E7-9346-4DAB-9506-D934448DB7E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Jazzy student report</Template>
  <TotalTime>0</TotalTime>
  <Pages>6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2021-08-16T06:39:00Z</dcterms:created>
  <dcterms:modified xsi:type="dcterms:W3CDTF">2021-08-24T01:50:00Z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